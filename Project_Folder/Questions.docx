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291D" w:rsidRDefault="00CD39AF">
      <w:pPr>
        <w:pStyle w:val="Da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E4C597A">
                <wp:simplePos x="0" y="0"/>
                <wp:positionH relativeFrom="margin">
                  <wp:posOffset>-800100</wp:posOffset>
                </wp:positionH>
                <wp:positionV relativeFrom="margin">
                  <wp:posOffset>-469900</wp:posOffset>
                </wp:positionV>
                <wp:extent cx="4203700" cy="2146300"/>
                <wp:effectExtent l="0" t="0" r="0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3700" cy="2146300"/>
                          <a:chOff x="0" y="0"/>
                          <a:chExt cx="5486400" cy="432308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San Jose bike commuters | Flickr - Photo Sharing!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94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994785"/>
                            <a:ext cx="5486400" cy="3282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D39AF" w:rsidRPr="00CD39AF" w:rsidRDefault="00CD39AF" w:rsidP="00CD39A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9" w:history="1">
                                <w:r w:rsidRPr="00CD39A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CD39AF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0" w:history="1">
                                <w:r w:rsidRPr="00CD39A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4C597A" id="Group 3" o:spid="_x0000_s1026" style="position:absolute;margin-left:-63pt;margin-top:-37pt;width:331pt;height:169pt;z-index:251658240;mso-position-horizontal-relative:margin;mso-position-vertical-relative:margin;mso-width-relative:margin;mso-height-relative:margin" coordsize="54864,43230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San Jose bike commuters | Flickr - Photo Sharing!" style="position:absolute;width:54864;height:399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">
                  <v:imagedata r:id="rId11" o:title="San Jose bike commuters | Flickr - Photo Sharing!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39947;width:54864;height:3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" stroked="f">
                  <v:textbox>
                    <w:txbxContent>
                      <w:p w:rsidR="00CD39AF" w:rsidRPr="00CD39AF" w:rsidRDefault="00CD39AF" w:rsidP="00CD39AF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2" w:history="1">
                          <w:r w:rsidRPr="00CD39AF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CD39AF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3" w:history="1">
                          <w:r w:rsidRPr="00CD39AF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2A597D">
        <w:t>10-04-2019</w:t>
      </w:r>
    </w:p>
    <w:p w:rsidR="004B291D" w:rsidRDefault="002A597D">
      <w:pPr>
        <w:pStyle w:val="Title"/>
      </w:pPr>
      <w:r>
        <w:t>Masstransit vs commuting</w:t>
      </w:r>
    </w:p>
    <w:p w:rsidR="004B291D" w:rsidRDefault="002A597D">
      <w:pPr>
        <w:pStyle w:val="Heading1"/>
      </w:pPr>
      <w:r>
        <w:t>commuting</w:t>
      </w:r>
    </w:p>
    <w:p w:rsidR="004B291D" w:rsidRDefault="00C12F34">
      <w:pPr>
        <w:pStyle w:val="Heading2"/>
      </w:pPr>
      <w:r>
        <w:t>Traffic</w:t>
      </w:r>
    </w:p>
    <w:p w:rsidR="004B291D" w:rsidRDefault="00C12F34" w:rsidP="00C12F34">
      <w:pPr>
        <w:pStyle w:val="Heading3"/>
      </w:pPr>
      <w:r>
        <w:t>On days with higher vehicle traffic</w:t>
      </w:r>
      <w:r w:rsidR="003B76FE">
        <w:t>,</w:t>
      </w:r>
      <w:r>
        <w:t xml:space="preserve"> do we see a</w:t>
      </w:r>
      <w:r w:rsidR="00A15C38">
        <w:t>n</w:t>
      </w:r>
      <w:r>
        <w:t xml:space="preserve"> increase of light rail riders</w:t>
      </w:r>
      <w:r w:rsidR="00642B22">
        <w:t xml:space="preserve"> </w:t>
      </w:r>
      <w:proofErr w:type="gramStart"/>
      <w:r w:rsidR="00642B22">
        <w:t xml:space="preserve">   </w:t>
      </w:r>
      <w:r w:rsidR="00BB6730">
        <w:t>[</w:t>
      </w:r>
      <w:proofErr w:type="gramEnd"/>
      <w:r w:rsidR="00BB6730">
        <w:t>bar graph or line chart]</w:t>
      </w:r>
    </w:p>
    <w:p w:rsidR="00A15C38" w:rsidRDefault="00CD39AF" w:rsidP="00C12F34">
      <w:pPr>
        <w:pStyle w:val="Heading3"/>
      </w:pPr>
      <w:r>
        <w:t>What is the cost comparison/benefits?</w:t>
      </w:r>
    </w:p>
    <w:p w:rsidR="00CD39AF" w:rsidRDefault="00CD39AF" w:rsidP="00C12F34">
      <w:pPr>
        <w:pStyle w:val="Heading3"/>
      </w:pPr>
      <w:r>
        <w:t>In high profit quarters for light rail are there any reductions in traffic?</w:t>
      </w:r>
    </w:p>
    <w:p w:rsidR="00605E0C" w:rsidRDefault="00605E0C" w:rsidP="00605E0C">
      <w:pPr>
        <w:pStyle w:val="Heading1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g">
            <w:drawing>
              <wp:inline distT="0" distB="0" distL="0" distR="0" wp14:anchorId="48C7A86D" wp14:editId="2E953052">
                <wp:extent cx="5511800" cy="1511300"/>
                <wp:effectExtent l="0" t="0" r="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1800" cy="1511300"/>
                          <a:chOff x="0" y="0"/>
                          <a:chExt cx="5486400" cy="3414395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Gone Seoul Searching in Japan: Embracing the Morning Commute ~ Gone Seoul Searchi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86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3086100"/>
                            <a:ext cx="5486400" cy="3282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05E0C" w:rsidRPr="00CD39AF" w:rsidRDefault="00605E0C" w:rsidP="00605E0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6" w:history="1">
                                <w:r w:rsidRPr="00CD39A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Pr="00CD39AF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7" w:history="1">
                                <w:r w:rsidRPr="00CD39A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C7A86D" id="Group 6" o:spid="_x0000_s1029" style="width:434pt;height:119pt;mso-position-horizontal-relative:char;mso-position-vertical-relative:line" coordsize="54864,3414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">
                <v:shape id="Picture 4" o:spid="_x0000_s1030" type="#_x0000_t75" alt="Gone Seoul Searching in Japan: Embracing the Morning Commute ~ Gone Seoul Searching" style="position:absolute;width:54864;height:308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">
                  <v:imagedata r:id="rId18" o:title=" Embracing the Morning Commute ~ Gone Seoul Searching"/>
                </v:shape>
                <v:shape id="Text Box 5" o:spid="_x0000_s1031" type="#_x0000_t202" style="position:absolute;top:30861;width:54864;height:3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" stroked="f">
                  <v:textbox>
                    <w:txbxContent>
                      <w:p w:rsidR="00605E0C" w:rsidRPr="00CD39AF" w:rsidRDefault="00605E0C" w:rsidP="00605E0C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9" w:history="1">
                          <w:r w:rsidRPr="00CD39AF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CD39AF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0" w:history="1">
                          <w:r w:rsidRPr="00CD39AF">
                            <w:rPr>
                              <w:rStyle w:val="Hyperlink"/>
                              <w:sz w:val="18"/>
                              <w:szCs w:val="18"/>
                            </w:rPr>
                            <w:t>CC BY-ND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05E0C" w:rsidRDefault="002A597D" w:rsidP="00605E0C">
      <w:pPr>
        <w:pStyle w:val="Heading1"/>
      </w:pPr>
      <w:r>
        <w:t>masstransit</w:t>
      </w:r>
    </w:p>
    <w:p w:rsidR="0040616E" w:rsidRDefault="00605E0C" w:rsidP="00605E0C">
      <w:pPr>
        <w:spacing w:after="0" w:line="240" w:lineRule="auto"/>
        <w:rPr>
          <w:rFonts w:asciiTheme="majorHAnsi" w:eastAsia="Times New Roman" w:hAnsiTheme="majorHAnsi" w:cs="Arial"/>
          <w:color w:val="auto"/>
          <w:lang w:eastAsia="en-US"/>
        </w:rPr>
      </w:pPr>
      <w:r>
        <w:rPr>
          <w:rFonts w:asciiTheme="majorHAnsi" w:eastAsia="Times New Roman" w:hAnsiTheme="majorHAnsi" w:cs="Arial"/>
          <w:color w:val="auto"/>
          <w:lang w:eastAsia="en-US"/>
        </w:rPr>
        <w:t xml:space="preserve">B.    light rail / </w:t>
      </w:r>
      <w:r w:rsidR="00BB6730">
        <w:rPr>
          <w:rFonts w:asciiTheme="majorHAnsi" w:eastAsia="Times New Roman" w:hAnsiTheme="majorHAnsi" w:cs="Arial"/>
          <w:color w:val="auto"/>
          <w:lang w:eastAsia="en-US"/>
        </w:rPr>
        <w:t>bike share</w:t>
      </w:r>
    </w:p>
    <w:p w:rsidR="00605E0C" w:rsidRDefault="00605E0C" w:rsidP="00605E0C">
      <w:pPr>
        <w:spacing w:after="0" w:line="240" w:lineRule="auto"/>
        <w:rPr>
          <w:rFonts w:asciiTheme="majorHAnsi" w:eastAsia="Times New Roman" w:hAnsiTheme="majorHAnsi" w:cs="Arial"/>
          <w:color w:val="auto"/>
          <w:lang w:eastAsia="en-US"/>
        </w:rPr>
      </w:pPr>
    </w:p>
    <w:p w:rsidR="00605E0C" w:rsidRDefault="00605E0C" w:rsidP="00605E0C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="Arial"/>
          <w:color w:val="auto"/>
          <w:lang w:eastAsia="en-US"/>
        </w:rPr>
      </w:pPr>
      <w:r w:rsidRPr="00605E0C">
        <w:rPr>
          <w:rFonts w:eastAsia="Times New Roman" w:cs="Arial"/>
          <w:color w:val="auto"/>
          <w:lang w:eastAsia="en-US"/>
        </w:rPr>
        <w:t>What are the busiest light rail locations annually?</w:t>
      </w:r>
      <w:r w:rsidR="00BB6730">
        <w:rPr>
          <w:rFonts w:eastAsia="Times New Roman" w:cs="Arial"/>
          <w:color w:val="auto"/>
          <w:lang w:eastAsia="en-US"/>
        </w:rPr>
        <w:t xml:space="preserve"> [list graph user data]</w:t>
      </w:r>
    </w:p>
    <w:p w:rsidR="00BB6730" w:rsidRDefault="00BB6730" w:rsidP="00605E0C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="Arial"/>
          <w:color w:val="auto"/>
          <w:lang w:eastAsia="en-US"/>
        </w:rPr>
      </w:pPr>
      <w:r>
        <w:rPr>
          <w:rFonts w:eastAsia="Times New Roman" w:cs="Arial"/>
          <w:color w:val="auto"/>
          <w:lang w:eastAsia="en-US"/>
        </w:rPr>
        <w:t>Show a user comparison of bike users vs light rail</w:t>
      </w:r>
    </w:p>
    <w:p w:rsidR="00BB6730" w:rsidRPr="00605E0C" w:rsidRDefault="00642B22" w:rsidP="00605E0C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="Arial"/>
          <w:color w:val="auto"/>
          <w:lang w:eastAsia="en-US"/>
        </w:rPr>
      </w:pPr>
      <w:r>
        <w:rPr>
          <w:rFonts w:eastAsia="Times New Roman" w:cs="Arial"/>
          <w:color w:val="auto"/>
          <w:lang w:eastAsia="en-US"/>
        </w:rPr>
        <w:t>[ below is a list from Kristen ]</w:t>
      </w:r>
      <w:bookmarkStart w:id="0" w:name="_GoBack"/>
      <w:bookmarkEnd w:id="0"/>
    </w:p>
    <w:p w:rsidR="00605E0C" w:rsidRDefault="00605E0C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:rsidR="0040616E" w:rsidRPr="0040616E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 </w:t>
      </w:r>
      <w:r w:rsidR="0040616E"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# 1: Which light rail stop has the most pedestrian traffic?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Calculate total riders by stop looking for all quarters and then years. We could have two 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results here to show on a quarterly basis this stop has the most traffic and then etc. for year.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A bar graph may be a good visual representation but that will only work if we use something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like the top 5 stops so we do loose readability if there are too many values on display. 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We could even break this down by the quarters per year in their own graphs to show a few 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graphs and possibly identify any seasonal trends. 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# 2: What are the busiest light rail locations annually?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Use total riders by year calculation here again. 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Could reflect in a pie chart to show total of the overall rider population in our study.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**Something to note we may be trying to answer the same question twice in 1 &amp; 2. Curios 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what you guys think on Sat if I am being too general here.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# 1: How many bike stations are w/</w:t>
      </w:r>
      <w:proofErr w:type="spellStart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i</w:t>
      </w:r>
      <w:proofErr w:type="spellEnd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 a </w:t>
      </w:r>
      <w:proofErr w:type="gramStart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1 mile</w:t>
      </w:r>
      <w:proofErr w:type="gramEnd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 radius of a transit station?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Convert </w:t>
      </w:r>
      <w:proofErr w:type="spellStart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lat</w:t>
      </w:r>
      <w:proofErr w:type="spellEnd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/long into a list for both bike data and light rail data to determine stops locations. 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Then compare lists using loops to determine what stops/transit centers have overlapping 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locations within the set radius (1 mile). Maybe we extend this to look at 5 miles as an 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additional step, even 10? 10 may be irrelevant but curious on teams’ feedback.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This would be a perfect use of a heat mat to show the relationships of bike </w:t>
      </w:r>
      <w:proofErr w:type="gramStart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stations  w</w:t>
      </w:r>
      <w:proofErr w:type="gramEnd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/</w:t>
      </w:r>
      <w:proofErr w:type="spellStart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i</w:t>
      </w:r>
      <w:proofErr w:type="spellEnd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 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proximity to one another. 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# 2: During a high-volume period of light rail usage do we also see a correlation in bike 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share usage?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From the above variables created for light rail rider peaks, break down by quarter and see if 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seasonal changes exist in relation to the bike usage. Since we do not have biker share rider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numbers, we can use number of locations within a </w:t>
      </w:r>
      <w:proofErr w:type="gramStart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5 mile</w:t>
      </w:r>
      <w:proofErr w:type="gramEnd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 radius of the highest volume light 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rail stations to see if there is a high or low number of bike share stations. 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If we find that the number of bike share stations are high in that 5-mile radius we could 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lastRenderedPageBreak/>
        <w:t>assume light rail use is comparable to bike share use. If the number of stations is low in that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radius, we could conclude that bike share use is not correlated to high light rail usage times.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We could use the creation time of the bike station to compare to the quarterly rider numbers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to see the changes over time.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This could be a good use of a scatter </w:t>
      </w:r>
      <w:proofErr w:type="gramStart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plot</w:t>
      </w:r>
      <w:proofErr w:type="gramEnd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 I think. Map the different locations and then 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maybe implement a heat </w:t>
      </w:r>
      <w:proofErr w:type="gramStart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>signal(</w:t>
      </w:r>
      <w:proofErr w:type="gramEnd"/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not exactly sure what those are called) map and show the </w:t>
      </w:r>
    </w:p>
    <w:p w:rsidR="0040616E" w:rsidRPr="0040616E" w:rsidRDefault="0040616E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  <w:r w:rsidRPr="0040616E">
        <w:rPr>
          <w:rFonts w:ascii="Arial" w:eastAsia="Times New Roman" w:hAnsi="Arial" w:cs="Arial"/>
          <w:color w:val="auto"/>
          <w:sz w:val="26"/>
          <w:szCs w:val="26"/>
          <w:lang w:eastAsia="en-US"/>
        </w:rPr>
        <w:t xml:space="preserve">radius on </w:t>
      </w:r>
    </w:p>
    <w:p w:rsidR="0040616E" w:rsidRDefault="0040616E" w:rsidP="00CD39AF"/>
    <w:sectPr w:rsidR="0040616E">
      <w:footerReference w:type="default" r:id="rId21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0C24" w:rsidRDefault="009B0C24">
      <w:pPr>
        <w:spacing w:after="0" w:line="240" w:lineRule="auto"/>
      </w:pPr>
      <w:r>
        <w:separator/>
      </w:r>
    </w:p>
    <w:p w:rsidR="009B0C24" w:rsidRDefault="009B0C24"/>
  </w:endnote>
  <w:endnote w:type="continuationSeparator" w:id="0">
    <w:p w:rsidR="009B0C24" w:rsidRDefault="009B0C24">
      <w:pPr>
        <w:spacing w:after="0" w:line="240" w:lineRule="auto"/>
      </w:pPr>
      <w:r>
        <w:continuationSeparator/>
      </w:r>
    </w:p>
    <w:p w:rsidR="009B0C24" w:rsidRDefault="009B0C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291D" w:rsidRDefault="009B0C2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0C24" w:rsidRDefault="009B0C24">
      <w:pPr>
        <w:spacing w:after="0" w:line="240" w:lineRule="auto"/>
      </w:pPr>
      <w:r>
        <w:separator/>
      </w:r>
    </w:p>
    <w:p w:rsidR="009B0C24" w:rsidRDefault="009B0C24"/>
  </w:footnote>
  <w:footnote w:type="continuationSeparator" w:id="0">
    <w:p w:rsidR="009B0C24" w:rsidRDefault="009B0C24">
      <w:pPr>
        <w:spacing w:after="0" w:line="240" w:lineRule="auto"/>
      </w:pPr>
      <w:r>
        <w:continuationSeparator/>
      </w:r>
    </w:p>
    <w:p w:rsidR="009B0C24" w:rsidRDefault="009B0C2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A3779"/>
    <w:multiLevelType w:val="hybridMultilevel"/>
    <w:tmpl w:val="DB8E6B4A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A95EE7"/>
    <w:multiLevelType w:val="hybridMultilevel"/>
    <w:tmpl w:val="3C920594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C2500C"/>
    <w:multiLevelType w:val="hybridMultilevel"/>
    <w:tmpl w:val="238298AA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abstractNum w:abstractNumId="4" w15:restartNumberingAfterBreak="0">
    <w:nsid w:val="672C4D09"/>
    <w:multiLevelType w:val="hybridMultilevel"/>
    <w:tmpl w:val="0EB819A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93270C4"/>
    <w:multiLevelType w:val="hybridMultilevel"/>
    <w:tmpl w:val="CF98B5B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757979B8"/>
    <w:multiLevelType w:val="hybridMultilevel"/>
    <w:tmpl w:val="9740F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4"/>
  </w:num>
  <w:num w:numId="5">
    <w:abstractNumId w:val="1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97D"/>
    <w:rsid w:val="002A597D"/>
    <w:rsid w:val="003B76FE"/>
    <w:rsid w:val="0040616E"/>
    <w:rsid w:val="004B291D"/>
    <w:rsid w:val="00605E0C"/>
    <w:rsid w:val="00642B22"/>
    <w:rsid w:val="009B0C24"/>
    <w:rsid w:val="00A15C38"/>
    <w:rsid w:val="00BB6730"/>
    <w:rsid w:val="00C12F34"/>
    <w:rsid w:val="00CD3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3D1BA"/>
  <w15:chartTrackingRefBased/>
  <w15:docId w15:val="{02938EDE-B5E5-A841-9C82-54B86C6E6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D39AF"/>
    <w:rPr>
      <w:color w:val="58A8A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39A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4061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2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8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lickr.com/photos/bike/4605158343" TargetMode="External"/><Relationship Id="rId13" Type="http://schemas.openxmlformats.org/officeDocument/2006/relationships/hyperlink" Target="https://creativecommons.org/licenses/by-sa/3.0/" TargetMode="External"/><Relationship Id="rId18" Type="http://schemas.openxmlformats.org/officeDocument/2006/relationships/image" Target="media/image4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hyperlink" Target="https://flickr.com/photos/bike/4605158343" TargetMode="External"/><Relationship Id="rId17" Type="http://schemas.openxmlformats.org/officeDocument/2006/relationships/hyperlink" Target="https://creativecommons.org/licenses/by-nd/3.0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goneseoulsearching.com/2012/05/gone-seoul-searching-in-japan-embracing.html" TargetMode="External"/><Relationship Id="rId20" Type="http://schemas.openxmlformats.org/officeDocument/2006/relationships/hyperlink" Target="https://creativecommons.org/licenses/by-nd/3.0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hyperlink" Target="http://www.goneseoulsearching.com/2012/05/gone-seoul-searching-in-japan-embracing.htm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creativecommons.org/licenses/by-sa/3.0/" TargetMode="External"/><Relationship Id="rId19" Type="http://schemas.openxmlformats.org/officeDocument/2006/relationships/hyperlink" Target="http://www.goneseoulsearching.com/2012/05/gone-seoul-searching-in-japan-embracing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flickr.com/photos/bike/4605158343" TargetMode="Externa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opez/Library/Containers/com.microsoft.Word/Data/Library/Application%20Support/Microsoft/Office/16.0/DTS/en-US%7b3E67241F-9400-634B-87C2-338CFCD77460%7d/%7b6841FD8B-1D5A-AF45-93B0-0DC64175AC04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Create an Outline.dotx</Template>
  <TotalTime>61</TotalTime>
  <Pages>3</Pages>
  <Words>449</Words>
  <Characters>2562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Lopez</dc:creator>
  <cp:keywords/>
  <dc:description/>
  <cp:lastModifiedBy>Robert Lopez</cp:lastModifiedBy>
  <cp:revision>1</cp:revision>
  <dcterms:created xsi:type="dcterms:W3CDTF">2019-10-05T04:13:00Z</dcterms:created>
  <dcterms:modified xsi:type="dcterms:W3CDTF">2019-10-05T05:47:00Z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
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BFEAD" w14:textId="66E0D5C6" w:rsidR="004B291D" w:rsidRDefault="00CD39AF">
      <w:pPr>
        <w:pStyle w:val="Da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BE78F3" wp14:editId="3908F1F8">
                <wp:simplePos x="0" y="0"/>
                <wp:positionH relativeFrom="margin">
                  <wp:posOffset>-63500</wp:posOffset>
                </wp:positionH>
                <wp:positionV relativeFrom="margin">
                  <wp:posOffset>-1130300</wp:posOffset>
                </wp:positionV>
                <wp:extent cx="5664200" cy="2578100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2578100"/>
                          <a:chOff x="0" y="0"/>
                          <a:chExt cx="5486400" cy="432308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San Jose bike commuters | Flickr - Photo Sharing!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94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994785"/>
                            <a:ext cx="5486400" cy="3282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4F34AB" w14:textId="77777777" w:rsidR="00CD39AF" w:rsidRPr="00CD39AF" w:rsidRDefault="00F63F7E" w:rsidP="00CD39A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9" w:history="1">
                                <w:r w:rsidR="00CD39AF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CD39AF" w:rsidRPr="00CD39A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0" w:history="1">
                                <w:r w:rsidR="00CD39AF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BE78F3" id="Group 3" o:spid="_x0000_s1026" style="position:absolute;margin-left:-5pt;margin-top:-89pt;width:446pt;height:203pt;z-index:251658240;mso-position-horizontal-relative:margin;mso-position-vertical-relative:margin;mso-width-relative:margin;mso-height-relative:margin" coordsize="54864,4323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San Jose bike commuters | Flickr - Photo Sharing!" style="position:absolute;width:54864;height:399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">
                  <v:imagedata r:id="rId11" o:title="San Jose bike commuters | Flickr - Photo Sharing!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9947;width:54864;height:3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" stroked="f">
                  <v:textbox>
                    <w:txbxContent>
                      <w:p w14:paraId="6F4F34AB" w14:textId="77777777" w:rsidR="00CD39AF" w:rsidRPr="00CD39AF" w:rsidRDefault="00F63F7E" w:rsidP="00CD39AF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2" w:history="1">
                          <w:r w:rsidR="00CD39AF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CD39AF" w:rsidRPr="00CD39A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3" w:history="1">
                          <w:r w:rsidR="00CD39AF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9A619B9" w14:textId="1E3A42F6" w:rsidR="004B291D" w:rsidRDefault="00EA50DE">
      <w:pPr>
        <w:pStyle w:val="Title"/>
      </w:pPr>
      <w:r>
        <w:t>GRID BIKE SHARE</w:t>
      </w:r>
      <w:r w:rsidR="002A597D">
        <w:t xml:space="preserve"> vs </w:t>
      </w:r>
      <w:r>
        <w:t>LIGHT RAIL</w:t>
      </w:r>
    </w:p>
    <w:p w14:paraId="0435B71C" w14:textId="77777777" w:rsidR="004B291D" w:rsidRDefault="002A597D">
      <w:pPr>
        <w:pStyle w:val="Heading1"/>
      </w:pPr>
      <w:r>
        <w:t>commuting</w:t>
      </w:r>
    </w:p>
    <w:p w14:paraId="1BBE6C0A" w14:textId="03EC95BD" w:rsidR="004B291D" w:rsidRDefault="00F649E3">
      <w:pPr>
        <w:pStyle w:val="Heading2"/>
      </w:pPr>
      <w:r>
        <w:t>LIGHT RAIL</w:t>
      </w:r>
    </w:p>
    <w:p w14:paraId="73437E51" w14:textId="4DF3E2FA" w:rsidR="004B291D" w:rsidRDefault="0039129E" w:rsidP="00C12F34">
      <w:pPr>
        <w:pStyle w:val="Heading3"/>
      </w:pPr>
      <w:r>
        <w:t>Wh</w:t>
      </w:r>
      <w:r w:rsidR="00327044">
        <w:t>ich</w:t>
      </w:r>
      <w:r>
        <w:t xml:space="preserve"> </w:t>
      </w:r>
      <w:r w:rsidR="0066286C">
        <w:t xml:space="preserve">quarters </w:t>
      </w:r>
      <w:r w:rsidR="00C12F34">
        <w:t xml:space="preserve">do we see </w:t>
      </w:r>
      <w:r w:rsidR="00327044">
        <w:t>a</w:t>
      </w:r>
      <w:r w:rsidR="00A15C38">
        <w:t>n</w:t>
      </w:r>
      <w:r w:rsidR="00C12F34">
        <w:t xml:space="preserve"> increase </w:t>
      </w:r>
      <w:r w:rsidR="00327044">
        <w:t>in</w:t>
      </w:r>
      <w:r w:rsidR="00C12F34">
        <w:t xml:space="preserve"> light rail rider</w:t>
      </w:r>
      <w:r w:rsidR="00972340">
        <w:t>s</w:t>
      </w:r>
      <w:r w:rsidR="00327044">
        <w:t xml:space="preserve"> from 2015 to 2017</w:t>
      </w:r>
      <w:r w:rsidR="0066286C">
        <w:t xml:space="preserve">? </w:t>
      </w:r>
      <w:r w:rsidR="00BB6730">
        <w:t>[bar graph or line chart]</w:t>
      </w:r>
    </w:p>
    <w:p w14:paraId="10E7C9F5" w14:textId="2A82D36D" w:rsidR="008F535D" w:rsidRDefault="00CD39AF" w:rsidP="00CD1986">
      <w:pPr>
        <w:pStyle w:val="Heading3"/>
      </w:pPr>
      <w:r>
        <w:t>What is the cost comparison/benefits?</w:t>
      </w:r>
      <w:r w:rsidR="00CD1986">
        <w:t xml:space="preserve"> (light rail one way $2/$4 all </w:t>
      </w:r>
      <w:proofErr w:type="gramStart"/>
      <w:r w:rsidR="00FE7813">
        <w:t xml:space="preserve">day)  </w:t>
      </w:r>
      <w:r w:rsidR="00CD1986">
        <w:t xml:space="preserve"> </w:t>
      </w:r>
      <w:proofErr w:type="gramEnd"/>
      <w:r w:rsidR="00CD1986">
        <w:t xml:space="preserve">(Grid bike </w:t>
      </w:r>
      <w:r w:rsidR="006E2C80">
        <w:t>.</w:t>
      </w:r>
      <w:r w:rsidR="00CD1986">
        <w:t xml:space="preserve">12c per min/$7 deposit </w:t>
      </w:r>
      <w:r w:rsidR="00FE7813">
        <w:t>required {</w:t>
      </w:r>
      <w:r w:rsidR="00CD1986">
        <w:t xml:space="preserve">*First </w:t>
      </w:r>
      <w:r w:rsidR="00FE7813">
        <w:t>hr.</w:t>
      </w:r>
      <w:r w:rsidR="00CD1986">
        <w:t xml:space="preserve"> covered}</w:t>
      </w:r>
    </w:p>
    <w:p w14:paraId="02886DBE" w14:textId="0E7F1559" w:rsidR="00CD39AF" w:rsidRDefault="00D336B1" w:rsidP="00C12F34">
      <w:pPr>
        <w:pStyle w:val="Heading3"/>
      </w:pPr>
      <w:r>
        <w:t>What is the</w:t>
      </w:r>
      <w:r w:rsidR="00327044">
        <w:t xml:space="preserve"> vol of</w:t>
      </w:r>
      <w:r w:rsidR="00D5742E">
        <w:t xml:space="preserve"> </w:t>
      </w:r>
      <w:r>
        <w:t>rider</w:t>
      </w:r>
      <w:r w:rsidR="00FE7813">
        <w:t>s between</w:t>
      </w:r>
      <w:r w:rsidR="00972340">
        <w:t xml:space="preserve"> eastbound vs westbound</w:t>
      </w:r>
      <w:r w:rsidR="00CD39AF">
        <w:t>?</w:t>
      </w:r>
    </w:p>
    <w:p w14:paraId="46E6C041" w14:textId="77777777" w:rsidR="00605E0C" w:rsidRDefault="00605E0C" w:rsidP="00605E0C">
      <w:pPr>
        <w:pStyle w:val="Heading1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g">
            <w:drawing>
              <wp:inline distT="0" distB="0" distL="0" distR="0" wp14:anchorId="1E7AEDE8" wp14:editId="23BCFD28">
                <wp:extent cx="5511800" cy="1854200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800" cy="1854200"/>
                          <a:chOff x="0" y="0"/>
                          <a:chExt cx="5486400" cy="341439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Gone Seoul Searching in Japan: Embracing the Morning Commute ~ Gone Seoul Searchi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086100"/>
                            <a:ext cx="5486400" cy="3282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4D7A50" w14:textId="77777777" w:rsidR="00605E0C" w:rsidRPr="00CD39AF" w:rsidRDefault="00F63F7E" w:rsidP="00605E0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="00605E0C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605E0C" w:rsidRPr="00CD39A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7" w:history="1">
                                <w:r w:rsidR="00605E0C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AEDE8" id="Group 6" o:spid="_x0000_s1029" style="width:434pt;height:146pt;mso-position-horizontal-relative:char;mso-position-vertical-relative:line" coordsize="54864,3414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">
                <v:shape id="Picture 4" o:spid="_x0000_s1030" type="#_x0000_t75" alt="Gone Seoul Searching in Japan: Embracing the Morning Commute ~ Gone Seoul Searching" style="position:absolute;width:54864;height:308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">
                  <v:imagedata r:id="rId18" o:title=" Embracing the Morning Commute ~ Gone Seoul Searching"/>
                </v:shape>
                <v:shape id="Text Box 5" o:spid="_x0000_s1031" type="#_x0000_t202" style="position:absolute;top:30861;width:54864;height:3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" stroked="f">
                  <v:textbox>
                    <w:txbxContent>
                      <w:p w14:paraId="5B4D7A50" w14:textId="77777777" w:rsidR="00605E0C" w:rsidRPr="00CD39AF" w:rsidRDefault="00F63F7E" w:rsidP="00605E0C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9" w:history="1">
                          <w:r w:rsidR="00605E0C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605E0C" w:rsidRPr="00CD39A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0" w:history="1">
                          <w:r w:rsidR="00605E0C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CC BY-ND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6A5A3B" w14:textId="77777777" w:rsidR="00605E0C" w:rsidRDefault="002A597D" w:rsidP="00605E0C">
      <w:pPr>
        <w:pStyle w:val="Heading1"/>
      </w:pPr>
      <w:r>
        <w:t>masstransit</w:t>
      </w:r>
    </w:p>
    <w:p w14:paraId="680FA134" w14:textId="7CAECE4A" w:rsidR="00605E0C" w:rsidRPr="00F649E3" w:rsidRDefault="00D5742E" w:rsidP="00D5742E">
      <w:pPr>
        <w:pStyle w:val="Heading2"/>
        <w:numPr>
          <w:ilvl w:val="0"/>
          <w:numId w:val="0"/>
        </w:numPr>
        <w:ind w:left="360"/>
      </w:pPr>
      <w:r>
        <w:rPr>
          <w:rFonts w:eastAsia="Times New Roman"/>
          <w:lang w:eastAsia="en-US"/>
        </w:rPr>
        <w:t>B</w:t>
      </w:r>
      <w:r w:rsidR="00605E0C" w:rsidRPr="00F649E3">
        <w:rPr>
          <w:rFonts w:eastAsia="Times New Roman"/>
          <w:lang w:eastAsia="en-US"/>
        </w:rPr>
        <w:t xml:space="preserve">.   </w:t>
      </w:r>
      <w:r>
        <w:rPr>
          <w:rFonts w:eastAsia="Times New Roman"/>
          <w:lang w:eastAsia="en-US"/>
        </w:rPr>
        <w:t>GRID BIKE SHARE</w:t>
      </w:r>
    </w:p>
    <w:p w14:paraId="3AA824CD" w14:textId="77777777" w:rsidR="00605E0C" w:rsidRPr="00F649E3" w:rsidRDefault="00605E0C" w:rsidP="00F649E3">
      <w:pPr>
        <w:pStyle w:val="ListParagraph"/>
        <w:numPr>
          <w:ilvl w:val="0"/>
          <w:numId w:val="8"/>
        </w:numPr>
        <w:rPr>
          <w:lang w:eastAsia="en-US"/>
        </w:rPr>
      </w:pPr>
      <w:r w:rsidRPr="00F649E3">
        <w:rPr>
          <w:lang w:eastAsia="en-US"/>
        </w:rPr>
        <w:t>What are the busiest light rail locations annually?</w:t>
      </w:r>
      <w:r w:rsidR="00BB6730" w:rsidRPr="00F649E3">
        <w:rPr>
          <w:lang w:eastAsia="en-US"/>
        </w:rPr>
        <w:t xml:space="preserve"> [list graph user data]</w:t>
      </w:r>
    </w:p>
    <w:p w14:paraId="5F98AF4D" w14:textId="7CAF6370" w:rsidR="00BB6730" w:rsidRPr="00F649E3" w:rsidRDefault="00327044" w:rsidP="00F649E3">
      <w:pPr>
        <w:pStyle w:val="ListParagraph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What is the</w:t>
      </w:r>
      <w:r w:rsidR="00BB6730" w:rsidRPr="00F649E3">
        <w:rPr>
          <w:lang w:eastAsia="en-US"/>
        </w:rPr>
        <w:t xml:space="preserve"> comparison of bike </w:t>
      </w:r>
      <w:r w:rsidR="00FE7813" w:rsidRPr="00F649E3">
        <w:rPr>
          <w:lang w:eastAsia="en-US"/>
        </w:rPr>
        <w:t>user’s</w:t>
      </w:r>
      <w:r w:rsidR="00BB6730" w:rsidRPr="00F649E3">
        <w:rPr>
          <w:lang w:eastAsia="en-US"/>
        </w:rPr>
        <w:t xml:space="preserve"> vs light rail</w:t>
      </w:r>
      <w:r w:rsidR="002E0EC1">
        <w:rPr>
          <w:lang w:eastAsia="en-US"/>
        </w:rPr>
        <w:t>?</w:t>
      </w:r>
    </w:p>
    <w:p w14:paraId="7F8A0D36" w14:textId="21AEAFE4" w:rsidR="00BB6730" w:rsidRPr="00F649E3" w:rsidRDefault="002E0EC1" w:rsidP="00F649E3">
      <w:pPr>
        <w:pStyle w:val="ListParagraph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How many Grid Bike Share locations per city?</w:t>
      </w:r>
    </w:p>
    <w:p w14:paraId="6E29D490" w14:textId="77777777" w:rsidR="00605E0C" w:rsidRDefault="00605E0C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55CC9392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24461A3D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3069539A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53B912AF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7E0EB84F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077D51F9" w14:textId="77777777" w:rsidR="0040616E" w:rsidRDefault="0040616E" w:rsidP="00CD39AF">
      <w:bookmarkStart w:id="0" w:name="_GoBack"/>
      <w:bookmarkEnd w:id="0"/>
    </w:p>
    <w:sectPr w:rsidR="0040616E">
      <w:footerReference w:type="default" r:id="rId21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B1BB7C" w14:textId="77777777" w:rsidR="00F63F7E" w:rsidRDefault="00F63F7E">
      <w:pPr>
        <w:spacing w:after="0" w:line="240" w:lineRule="auto"/>
      </w:pPr>
      <w:r>
        <w:separator/>
      </w:r>
    </w:p>
    <w:p w14:paraId="44725C2A" w14:textId="77777777" w:rsidR="00F63F7E" w:rsidRDefault="00F63F7E"/>
  </w:endnote>
  <w:endnote w:type="continuationSeparator" w:id="0">
    <w:p w14:paraId="15FA579F" w14:textId="77777777" w:rsidR="00F63F7E" w:rsidRDefault="00F63F7E">
      <w:pPr>
        <w:spacing w:after="0" w:line="240" w:lineRule="auto"/>
      </w:pPr>
      <w:r>
        <w:continuationSeparator/>
      </w:r>
    </w:p>
    <w:p w14:paraId="40003485" w14:textId="77777777" w:rsidR="00F63F7E" w:rsidRDefault="00F63F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2F2E3E" w14:textId="77777777" w:rsidR="004B291D" w:rsidRDefault="009B0C2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57DE9" w14:textId="77777777" w:rsidR="00F63F7E" w:rsidRDefault="00F63F7E">
      <w:pPr>
        <w:spacing w:after="0" w:line="240" w:lineRule="auto"/>
      </w:pPr>
      <w:r>
        <w:separator/>
      </w:r>
    </w:p>
    <w:p w14:paraId="066C1F53" w14:textId="77777777" w:rsidR="00F63F7E" w:rsidRDefault="00F63F7E"/>
  </w:footnote>
  <w:footnote w:type="continuationSeparator" w:id="0">
    <w:p w14:paraId="2FE0A1E6" w14:textId="77777777" w:rsidR="00F63F7E" w:rsidRDefault="00F63F7E">
      <w:pPr>
        <w:spacing w:after="0" w:line="240" w:lineRule="auto"/>
      </w:pPr>
      <w:r>
        <w:continuationSeparator/>
      </w:r>
    </w:p>
    <w:p w14:paraId="57AFC8B3" w14:textId="77777777" w:rsidR="00F63F7E" w:rsidRDefault="00F63F7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3779"/>
    <w:multiLevelType w:val="hybridMultilevel"/>
    <w:tmpl w:val="DB8E6B4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81CB2"/>
    <w:multiLevelType w:val="hybridMultilevel"/>
    <w:tmpl w:val="29FC31F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95EE7"/>
    <w:multiLevelType w:val="hybridMultilevel"/>
    <w:tmpl w:val="3C92059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C2500C"/>
    <w:multiLevelType w:val="hybridMultilevel"/>
    <w:tmpl w:val="238298A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abstractNum w:abstractNumId="5" w15:restartNumberingAfterBreak="0">
    <w:nsid w:val="672C4D09"/>
    <w:multiLevelType w:val="hybridMultilevel"/>
    <w:tmpl w:val="0EB819A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3270C4"/>
    <w:multiLevelType w:val="hybridMultilevel"/>
    <w:tmpl w:val="CF98B5B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57979B8"/>
    <w:multiLevelType w:val="hybridMultilevel"/>
    <w:tmpl w:val="9740F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97D"/>
    <w:rsid w:val="002A597D"/>
    <w:rsid w:val="002E0EC1"/>
    <w:rsid w:val="00327044"/>
    <w:rsid w:val="0039129E"/>
    <w:rsid w:val="003B76FE"/>
    <w:rsid w:val="0040616E"/>
    <w:rsid w:val="004B291D"/>
    <w:rsid w:val="005B1E74"/>
    <w:rsid w:val="00605E0C"/>
    <w:rsid w:val="00642B22"/>
    <w:rsid w:val="0066286C"/>
    <w:rsid w:val="006E2C80"/>
    <w:rsid w:val="007E19D6"/>
    <w:rsid w:val="008F535D"/>
    <w:rsid w:val="00972340"/>
    <w:rsid w:val="009B0C24"/>
    <w:rsid w:val="00A15C38"/>
    <w:rsid w:val="00BB6730"/>
    <w:rsid w:val="00C12F34"/>
    <w:rsid w:val="00CD1986"/>
    <w:rsid w:val="00CD39AF"/>
    <w:rsid w:val="00D336B1"/>
    <w:rsid w:val="00D5742E"/>
    <w:rsid w:val="00EA50DE"/>
    <w:rsid w:val="00F63F7E"/>
    <w:rsid w:val="00F649E3"/>
    <w:rsid w:val="00FE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A7E0"/>
  <w15:chartTrackingRefBased/>
  <w15:docId w15:val="{02938EDE-B5E5-A841-9C82-54B86C6E6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D39AF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9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406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2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8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ickr.com/photos/bike/4605158343" TargetMode="External"/><Relationship Id="rId13" Type="http://schemas.openxmlformats.org/officeDocument/2006/relationships/hyperlink" Target="https://creativecommons.org/licenses/by-sa/3.0/" TargetMode="External"/><Relationship Id="rId18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hyperlink" Target="https://flickr.com/photos/bike/4605158343" TargetMode="External"/><Relationship Id="rId17" Type="http://schemas.openxmlformats.org/officeDocument/2006/relationships/hyperlink" Target="https://creativecommons.org/licenses/by-nd/3.0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goneseoulsearching.com/2012/05/gone-seoul-searching-in-japan-embracing.html" TargetMode="External"/><Relationship Id="rId20" Type="http://schemas.openxmlformats.org/officeDocument/2006/relationships/hyperlink" Target="https://creativecommons.org/licenses/by-nd/3.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hyperlink" Target="http://www.goneseoulsearching.com/2012/05/gone-seoul-searching-in-japan-embracing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creativecommons.org/licenses/by-sa/3.0/" TargetMode="External"/><Relationship Id="rId19" Type="http://schemas.openxmlformats.org/officeDocument/2006/relationships/hyperlink" Target="http://www.goneseoulsearching.com/2012/05/gone-seoul-searching-in-japan-embracing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lickr.com/photos/bike/4605158343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opez/Library/Containers/com.microsoft.Word/Data/Library/Application%20Support/Microsoft/Office/16.0/DTS/en-US%7b3E67241F-9400-634B-87C2-338CFCD77460%7d/%7b6841FD8B-1D5A-AF45-93B0-0DC64175AC04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{6841FD8B-1D5A-AF45-93B0-0DC64175AC04}tf10002082.dotx</Template>
  <TotalTime>161</TotalTime>
  <Pages>2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Lopez</dc:creator>
  <cp:keywords/>
  <dc:description/>
  <cp:lastModifiedBy>Robert Lopez</cp:lastModifiedBy>
  <cp:revision>10</cp:revision>
  <dcterms:created xsi:type="dcterms:W3CDTF">2019-10-05T04:13:00Z</dcterms:created>
  <dcterms:modified xsi:type="dcterms:W3CDTF">2019-10-05T21:29:00Z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